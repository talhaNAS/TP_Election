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1542D4" w14:textId="7C257DF3" w:rsidR="00B3617B" w:rsidRPr="00B3617B" w:rsidRDefault="00563328" w:rsidP="00B3617B">
      <w:pPr>
        <w:pStyle w:val="Titredudocument"/>
        <w:rPr>
          <w14:textFill>
            <w14:gradFill>
              <w14:gsLst>
                <w14:gs w14:pos="0">
                  <w14:schemeClr w14:val="accent1"/>
                </w14:gs>
                <w14:gs w14:pos="100000">
                  <w14:schemeClr w14:val="accent4"/>
                </w14:gs>
              </w14:gsLst>
              <w14:lin w14:ang="0" w14:scaled="0"/>
            </w14:gradFill>
          </w14:textFill>
        </w:rPr>
      </w:pPr>
      <w:r>
        <w:rPr>
          <w14:textFill>
            <w14:gradFill>
              <w14:gsLst>
                <w14:gs w14:pos="0">
                  <w14:schemeClr w14:val="accent1"/>
                </w14:gs>
                <w14:gs w14:pos="100000">
                  <w14:schemeClr w14:val="accent4"/>
                </w14:gs>
              </w14:gsLst>
              <w14:lin w14:ang="0" w14:scaled="0"/>
            </w14:gradFill>
          </w14:textFill>
        </w:rPr>
        <w:t>TP BLOCKCHAIN</w:t>
      </w:r>
    </w:p>
    <w:p w14:paraId="5F317519" w14:textId="77777777" w:rsidR="00D43250" w:rsidRDefault="00D43250" w:rsidP="007133F7">
      <w:pPr>
        <w:pStyle w:val="Sous-titredudocument"/>
      </w:pPr>
      <w:r>
        <w:t>Développer, Déployer et Interagir avec un contrat intelligent sur</w:t>
      </w:r>
    </w:p>
    <w:p w14:paraId="13B1B5C8" w14:textId="643011C1" w:rsidR="007133F7" w:rsidRDefault="00D43250" w:rsidP="007133F7">
      <w:pPr>
        <w:pStyle w:val="Sous-titredudocument"/>
      </w:pPr>
      <w:r>
        <w:t xml:space="preserve">ETHEREUM  </w:t>
      </w:r>
    </w:p>
    <w:p w14:paraId="23976950" w14:textId="77777777" w:rsidR="007133F7" w:rsidRDefault="007133F7" w:rsidP="007133F7">
      <w:pPr>
        <w:pStyle w:val="Nomprnom"/>
      </w:pPr>
    </w:p>
    <w:p w14:paraId="02AFE9A0" w14:textId="77777777" w:rsidR="007133F7" w:rsidRDefault="007133F7" w:rsidP="007133F7">
      <w:pPr>
        <w:pStyle w:val="Nomprnom"/>
      </w:pPr>
    </w:p>
    <w:p w14:paraId="31A23E26" w14:textId="77777777" w:rsidR="007133F7" w:rsidRDefault="007133F7" w:rsidP="007133F7">
      <w:pPr>
        <w:pStyle w:val="Nomprnom"/>
      </w:pPr>
    </w:p>
    <w:p w14:paraId="3836F2ED" w14:textId="77777777" w:rsidR="007133F7" w:rsidRDefault="007133F7" w:rsidP="007133F7">
      <w:pPr>
        <w:pStyle w:val="Nomprnom"/>
      </w:pPr>
    </w:p>
    <w:p w14:paraId="2F1244A4" w14:textId="77777777" w:rsidR="007133F7" w:rsidRDefault="007133F7" w:rsidP="007133F7">
      <w:pPr>
        <w:pStyle w:val="Nomprnom"/>
      </w:pPr>
    </w:p>
    <w:p w14:paraId="6AE0198C" w14:textId="77777777" w:rsidR="007133F7" w:rsidRDefault="007133F7" w:rsidP="007133F7">
      <w:pPr>
        <w:pStyle w:val="Nomprnom"/>
      </w:pPr>
    </w:p>
    <w:p w14:paraId="32410520" w14:textId="77777777" w:rsidR="007133F7" w:rsidRPr="00B3617B" w:rsidRDefault="007133F7" w:rsidP="007133F7">
      <w:pPr>
        <w:pStyle w:val="Nomprnom"/>
      </w:pPr>
    </w:p>
    <w:p w14:paraId="036E5A72" w14:textId="6C8EFDA4" w:rsidR="00B3617B" w:rsidRPr="00B3617B" w:rsidRDefault="00B3617B" w:rsidP="00B3617B">
      <w:pPr>
        <w:pStyle w:val="Nomprnom"/>
      </w:pPr>
      <w:r w:rsidRPr="00B3617B">
        <w:t>N</w:t>
      </w:r>
      <w:r w:rsidR="00563328">
        <w:t>ASIR Talha</w:t>
      </w:r>
    </w:p>
    <w:p w14:paraId="3B907545" w14:textId="2CC8BA28" w:rsidR="0022180D" w:rsidRPr="00B3617B" w:rsidRDefault="00B3617B" w:rsidP="00B3617B">
      <w:pPr>
        <w:pStyle w:val="Datedudocument"/>
      </w:pPr>
      <w:r w:rsidRPr="00B3617B">
        <w:t>0</w:t>
      </w:r>
      <w:r w:rsidR="00563328">
        <w:t>7/09/2020</w:t>
      </w:r>
    </w:p>
    <w:p w14:paraId="2FEFB833" w14:textId="77777777" w:rsidR="00B3617B" w:rsidRDefault="00B3617B" w:rsidP="006C2279">
      <w:pPr>
        <w:pStyle w:val="Textedesaisie"/>
      </w:pPr>
    </w:p>
    <w:p w14:paraId="1A7A5818" w14:textId="77777777" w:rsidR="00962526" w:rsidRDefault="0022180D" w:rsidP="006C2279">
      <w:pPr>
        <w:pStyle w:val="Textedesaisie"/>
      </w:pPr>
      <w:r>
        <w:br w:type="page"/>
      </w:r>
    </w:p>
    <w:p w14:paraId="629242D8" w14:textId="671B9161" w:rsidR="007C1E73" w:rsidRDefault="00D43250" w:rsidP="00D43250">
      <w:pPr>
        <w:pStyle w:val="Intertitre"/>
        <w:numPr>
          <w:ilvl w:val="0"/>
          <w:numId w:val="16"/>
        </w:numPr>
      </w:pPr>
      <w:r>
        <w:lastRenderedPageBreak/>
        <w:t>MetamSK</w:t>
      </w:r>
    </w:p>
    <w:p w14:paraId="711E1E79" w14:textId="420AF3A2" w:rsidR="00D43250" w:rsidRDefault="00D43250" w:rsidP="00D43250">
      <w:pPr>
        <w:pStyle w:val="Intertitre"/>
        <w:ind w:left="360"/>
      </w:pPr>
    </w:p>
    <w:p w14:paraId="752D7373" w14:textId="2735E642" w:rsidR="00D43250" w:rsidRDefault="00D43250" w:rsidP="00D43250">
      <w:r>
        <w:t>Création d’une porte. Feuille Metamsk</w:t>
      </w:r>
      <w:r w:rsidR="00A2224F">
        <w:t> :</w:t>
      </w:r>
    </w:p>
    <w:p w14:paraId="39315350" w14:textId="67A9B90F" w:rsidR="00D43250" w:rsidRDefault="00D43250" w:rsidP="00D43250">
      <w:r>
        <w:t xml:space="preserve"> </w:t>
      </w:r>
    </w:p>
    <w:p w14:paraId="62A102A4" w14:textId="652BFAF0" w:rsidR="0022180D" w:rsidRDefault="00D43250" w:rsidP="00D02FC6">
      <w:pPr>
        <w:pStyle w:val="Titre2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6577C4C3" wp14:editId="253B9678">
            <wp:extent cx="5723890" cy="4283710"/>
            <wp:effectExtent l="0" t="0" r="3810" b="0"/>
            <wp:docPr id="2" name="Image 2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capture d’écran&#10;&#10;Description générée automatiquement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6C139" w14:textId="1737EDFE" w:rsidR="00D43250" w:rsidRDefault="00D43250" w:rsidP="00D43250"/>
    <w:p w14:paraId="57B1F45A" w14:textId="6DE162C1" w:rsidR="00D43250" w:rsidRDefault="00A2224F" w:rsidP="00D43250">
      <w:proofErr w:type="spellStart"/>
      <w:r>
        <w:t>Faucet</w:t>
      </w:r>
      <w:proofErr w:type="spellEnd"/>
      <w:r>
        <w:t xml:space="preserve"> : </w:t>
      </w:r>
    </w:p>
    <w:p w14:paraId="7A967E5F" w14:textId="32DA88A3" w:rsidR="00A2224F" w:rsidRDefault="00A2224F" w:rsidP="00D43250"/>
    <w:p w14:paraId="04B89715" w14:textId="51FFF682" w:rsidR="00A2224F" w:rsidRDefault="00A2224F" w:rsidP="00D43250">
      <w:r>
        <w:rPr>
          <w:noProof/>
        </w:rPr>
        <w:drawing>
          <wp:inline distT="0" distB="0" distL="0" distR="0" wp14:anchorId="3F968661" wp14:editId="11B5CB4D">
            <wp:extent cx="5723890" cy="2381885"/>
            <wp:effectExtent l="0" t="0" r="3810" b="5715"/>
            <wp:docPr id="4" name="Image 4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capture d’écran&#10;&#10;Description générée automatiquement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0C7F8" w14:textId="7593E085" w:rsidR="00A2224F" w:rsidRDefault="00A2224F" w:rsidP="00D43250"/>
    <w:p w14:paraId="45194753" w14:textId="46343F97" w:rsidR="00A2224F" w:rsidRDefault="00A2224F" w:rsidP="00D43250"/>
    <w:p w14:paraId="5D786436" w14:textId="0A59DF86" w:rsidR="00A2224F" w:rsidRDefault="00A2224F" w:rsidP="00D43250"/>
    <w:p w14:paraId="34E0D127" w14:textId="7FF83988" w:rsidR="00A2224F" w:rsidRDefault="00A2224F" w:rsidP="00D43250"/>
    <w:p w14:paraId="70C41867" w14:textId="2239CF50" w:rsidR="00A2224F" w:rsidRDefault="00A2224F" w:rsidP="00D43250"/>
    <w:p w14:paraId="1ED2E4F7" w14:textId="432B170C" w:rsidR="00A2224F" w:rsidRDefault="00A2224F" w:rsidP="00D43250"/>
    <w:p w14:paraId="671FFCC7" w14:textId="65F13E72" w:rsidR="00A2224F" w:rsidRDefault="00A2224F" w:rsidP="00D43250"/>
    <w:p w14:paraId="72F59253" w14:textId="6876F5A7" w:rsidR="00A2224F" w:rsidRDefault="00A2224F" w:rsidP="00D43250">
      <w:r>
        <w:t xml:space="preserve">Détail de la transaction : </w:t>
      </w:r>
    </w:p>
    <w:p w14:paraId="36BAF7B0" w14:textId="4F0134E3" w:rsidR="00A2224F" w:rsidRDefault="00A2224F" w:rsidP="00D43250"/>
    <w:p w14:paraId="5E5B2B6A" w14:textId="77777777" w:rsidR="00A2224F" w:rsidRDefault="00A2224F" w:rsidP="00D43250"/>
    <w:p w14:paraId="7C56C96B" w14:textId="28181F9A" w:rsidR="00A2224F" w:rsidRDefault="00A2224F" w:rsidP="00D43250">
      <w:r>
        <w:rPr>
          <w:noProof/>
        </w:rPr>
        <w:drawing>
          <wp:inline distT="0" distB="0" distL="0" distR="0" wp14:anchorId="4E665038" wp14:editId="16242153">
            <wp:extent cx="5723890" cy="2893695"/>
            <wp:effectExtent l="0" t="0" r="3810" b="1905"/>
            <wp:docPr id="5" name="Image 5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capture d’écran&#10;&#10;Description générée automatiquement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12805" w14:textId="0DB3E78E" w:rsidR="00A2224F" w:rsidRDefault="00A2224F" w:rsidP="00D43250"/>
    <w:p w14:paraId="49C6FC51" w14:textId="20510CC9" w:rsidR="00A2224F" w:rsidRDefault="00A2224F" w:rsidP="00D43250">
      <w:r>
        <w:t>Envoie de 5 ETH à la clé publique :</w:t>
      </w:r>
    </w:p>
    <w:p w14:paraId="60643370" w14:textId="25F5498E" w:rsidR="00A2224F" w:rsidRDefault="00A2224F" w:rsidP="00D43250"/>
    <w:p w14:paraId="4E13830F" w14:textId="6A6F2C11" w:rsidR="00A2224F" w:rsidRDefault="00A2224F" w:rsidP="00D43250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2D1166" wp14:editId="6BD29D4D">
                <wp:simplePos x="0" y="0"/>
                <wp:positionH relativeFrom="column">
                  <wp:posOffset>-3810</wp:posOffset>
                </wp:positionH>
                <wp:positionV relativeFrom="paragraph">
                  <wp:posOffset>3561976</wp:posOffset>
                </wp:positionV>
                <wp:extent cx="5723890" cy="710005"/>
                <wp:effectExtent l="12700" t="12700" r="29210" b="2667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3890" cy="71000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22D960" id="Rectangle 7" o:spid="_x0000_s1026" style="position:absolute;margin-left:-.3pt;margin-top:280.45pt;width:450.7pt;height:55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&#13;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46CAAE64" wp14:editId="08083549">
            <wp:extent cx="5723890" cy="4335780"/>
            <wp:effectExtent l="0" t="0" r="3810" b="0"/>
            <wp:docPr id="6" name="Image 6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capture d’écran&#10;&#10;Description générée automatiquement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00F3B" w14:textId="664BE17D" w:rsidR="00A2224F" w:rsidRDefault="00A2224F" w:rsidP="00D43250"/>
    <w:p w14:paraId="775D1497" w14:textId="3F93D44C" w:rsidR="00A2224F" w:rsidRDefault="00A2224F" w:rsidP="00D43250"/>
    <w:p w14:paraId="25444A4B" w14:textId="36E09B02" w:rsidR="00A2224F" w:rsidRDefault="00A2224F" w:rsidP="00D43250"/>
    <w:p w14:paraId="43EEACA7" w14:textId="031C8FCB" w:rsidR="00A2224F" w:rsidRDefault="00A2224F" w:rsidP="00D43250"/>
    <w:p w14:paraId="5CA8AB2C" w14:textId="3C772B83" w:rsidR="00A2224F" w:rsidRDefault="00A2224F" w:rsidP="00D43250"/>
    <w:p w14:paraId="42CD109D" w14:textId="76112DAA" w:rsidR="00A2224F" w:rsidRDefault="00A2224F" w:rsidP="00D43250"/>
    <w:p w14:paraId="7E2966C1" w14:textId="0CB4614A" w:rsidR="00A2224F" w:rsidRDefault="00A2224F" w:rsidP="00D43250">
      <w:r>
        <w:lastRenderedPageBreak/>
        <w:t xml:space="preserve">Insertion des fichiers dans le REMIX : </w:t>
      </w:r>
    </w:p>
    <w:p w14:paraId="4F411452" w14:textId="229ACE38" w:rsidR="00A2224F" w:rsidRDefault="00A2224F" w:rsidP="00D43250"/>
    <w:p w14:paraId="2D5F7952" w14:textId="77777777" w:rsidR="00A2224F" w:rsidRDefault="00A2224F" w:rsidP="00D43250">
      <w:r>
        <w:t xml:space="preserve"> </w:t>
      </w:r>
      <w:r>
        <w:tab/>
        <w:t xml:space="preserve">3 Files : </w:t>
      </w:r>
    </w:p>
    <w:p w14:paraId="29C0347F" w14:textId="77777777" w:rsidR="00A2224F" w:rsidRDefault="00A2224F" w:rsidP="00A2224F">
      <w:pPr>
        <w:pStyle w:val="Paragraphedeliste"/>
        <w:numPr>
          <w:ilvl w:val="0"/>
          <w:numId w:val="17"/>
        </w:numPr>
      </w:pPr>
      <w:r>
        <w:t>Election.sol</w:t>
      </w:r>
    </w:p>
    <w:p w14:paraId="5BFDFC03" w14:textId="4B3C4805" w:rsidR="00A2224F" w:rsidRDefault="00A2224F" w:rsidP="00A2224F">
      <w:pPr>
        <w:pStyle w:val="Paragraphedeliste"/>
        <w:numPr>
          <w:ilvl w:val="0"/>
          <w:numId w:val="17"/>
        </w:numPr>
      </w:pPr>
      <w:r>
        <w:t>Ownable.sol</w:t>
      </w:r>
    </w:p>
    <w:p w14:paraId="57057AB9" w14:textId="77777777" w:rsidR="00A2224F" w:rsidRDefault="00A2224F" w:rsidP="00A2224F">
      <w:pPr>
        <w:pStyle w:val="Paragraphedeliste"/>
        <w:numPr>
          <w:ilvl w:val="0"/>
          <w:numId w:val="17"/>
        </w:numPr>
      </w:pPr>
      <w:r>
        <w:t>SafeMath.sol</w:t>
      </w:r>
    </w:p>
    <w:p w14:paraId="1990016D" w14:textId="4ACA57B4" w:rsidR="00A2224F" w:rsidRDefault="00A2224F" w:rsidP="00A2224F"/>
    <w:p w14:paraId="01ACB91E" w14:textId="3AC10641" w:rsidR="00A2224F" w:rsidRDefault="00A2224F" w:rsidP="00A2224F">
      <w:r>
        <w:t xml:space="preserve"> </w:t>
      </w:r>
    </w:p>
    <w:p w14:paraId="14C02FF9" w14:textId="45FA714D" w:rsidR="00A2224F" w:rsidRDefault="00E97C1D" w:rsidP="00D43250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E849F30" wp14:editId="3FE34E4F">
                <wp:simplePos x="0" y="0"/>
                <wp:positionH relativeFrom="column">
                  <wp:posOffset>-572023</wp:posOffset>
                </wp:positionH>
                <wp:positionV relativeFrom="paragraph">
                  <wp:posOffset>1186479</wp:posOffset>
                </wp:positionV>
                <wp:extent cx="1245945" cy="439121"/>
                <wp:effectExtent l="12700" t="12700" r="24130" b="3111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5945" cy="439121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7DDCA0" id="Rectangle 9" o:spid="_x0000_s1026" style="position:absolute;margin-left:-45.05pt;margin-top:93.4pt;width:98.1pt;height:34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" filled="f" strokecolor="red" strokeweight="3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36201129" wp14:editId="73B4000D">
            <wp:simplePos x="0" y="0"/>
            <wp:positionH relativeFrom="margin">
              <wp:posOffset>-617220</wp:posOffset>
            </wp:positionH>
            <wp:positionV relativeFrom="margin">
              <wp:posOffset>1456690</wp:posOffset>
            </wp:positionV>
            <wp:extent cx="6967220" cy="2204720"/>
            <wp:effectExtent l="0" t="0" r="5080" b="5080"/>
            <wp:wrapSquare wrapText="bothSides"/>
            <wp:docPr id="8" name="Image 8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capture d’écran&#10;&#10;Description générée automatiquement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722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224F">
        <w:t xml:space="preserve">Import de L’ABI et </w:t>
      </w:r>
      <w:r>
        <w:t xml:space="preserve">du Byte Code dans le GITHUB </w:t>
      </w:r>
    </w:p>
    <w:p w14:paraId="50F38893" w14:textId="2F58CBFB" w:rsidR="00E97C1D" w:rsidRDefault="00E97C1D" w:rsidP="00D43250"/>
    <w:p w14:paraId="4FACD698" w14:textId="77777777" w:rsidR="00E97C1D" w:rsidRDefault="00E97C1D" w:rsidP="00D43250"/>
    <w:p w14:paraId="09E2DD71" w14:textId="4E0923BD" w:rsidR="00E97C1D" w:rsidRDefault="00E97C1D" w:rsidP="00D43250">
      <w:r>
        <w:t xml:space="preserve">Détail de la transaction du déploiement du SMART CONTRACT « Election.sol » sur le réseau </w:t>
      </w:r>
      <w:proofErr w:type="spellStart"/>
      <w:r>
        <w:t>Ropten</w:t>
      </w:r>
      <w:proofErr w:type="spellEnd"/>
      <w:r>
        <w:t> :</w:t>
      </w:r>
    </w:p>
    <w:p w14:paraId="4B74A260" w14:textId="28F187D8" w:rsidR="00E97C1D" w:rsidRDefault="00E97C1D" w:rsidP="00D43250"/>
    <w:p w14:paraId="54F5390B" w14:textId="77777777" w:rsidR="00E97C1D" w:rsidRDefault="00E97C1D" w:rsidP="00D43250"/>
    <w:p w14:paraId="69F08520" w14:textId="08E4CAFB" w:rsidR="00A2224F" w:rsidRDefault="00E97C1D" w:rsidP="00D43250">
      <w:r>
        <w:rPr>
          <w:noProof/>
        </w:rPr>
        <w:drawing>
          <wp:inline distT="0" distB="0" distL="0" distR="0" wp14:anchorId="4C4BA2ED" wp14:editId="0C861424">
            <wp:extent cx="5723890" cy="4335780"/>
            <wp:effectExtent l="0" t="0" r="3810" b="0"/>
            <wp:docPr id="10" name="Image 10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capture d’écran&#10;&#10;Description générée automatiquement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612C0" w14:textId="1861F46C" w:rsidR="00A2224F" w:rsidRDefault="00A2224F" w:rsidP="00D43250"/>
    <w:p w14:paraId="749F2DAB" w14:textId="7B983C4D" w:rsidR="00A2224F" w:rsidRDefault="00A2224F" w:rsidP="00D43250"/>
    <w:p w14:paraId="1A4E5F65" w14:textId="250485FF" w:rsidR="00E97C1D" w:rsidRDefault="00E97C1D" w:rsidP="00D43250">
      <w:r>
        <w:rPr>
          <w:noProof/>
        </w:rPr>
        <w:lastRenderedPageBreak/>
        <w:drawing>
          <wp:inline distT="0" distB="0" distL="0" distR="0" wp14:anchorId="78842EC6" wp14:editId="0DD929E8">
            <wp:extent cx="5723890" cy="2911475"/>
            <wp:effectExtent l="0" t="0" r="3810" b="0"/>
            <wp:docPr id="11" name="Image 11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capture d’écran&#10;&#10;Description générée automatiquement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560BA" w14:textId="605A880B" w:rsidR="00E97C1D" w:rsidRDefault="00E97C1D" w:rsidP="00D43250"/>
    <w:p w14:paraId="0C21FA7F" w14:textId="1C53E3ED" w:rsidR="00E97C1D" w:rsidRDefault="00E97C1D" w:rsidP="00D43250"/>
    <w:p w14:paraId="595BCE6B" w14:textId="37438980" w:rsidR="00E97C1D" w:rsidRDefault="00E97C1D" w:rsidP="00D43250">
      <w:r>
        <w:t xml:space="preserve">Question M : </w:t>
      </w:r>
    </w:p>
    <w:p w14:paraId="34FEC58C" w14:textId="40384AF6" w:rsidR="00E97C1D" w:rsidRDefault="00E97C1D" w:rsidP="00D43250"/>
    <w:p w14:paraId="7541BBE3" w14:textId="77777777" w:rsidR="00E97C1D" w:rsidRDefault="00E97C1D" w:rsidP="00D43250">
      <w:r>
        <w:t xml:space="preserve">Les frais de transactions ne sont pas identiques car celle-ci varie régulièrement. </w:t>
      </w:r>
    </w:p>
    <w:p w14:paraId="40398F26" w14:textId="77777777" w:rsidR="00E97C1D" w:rsidRDefault="00E97C1D" w:rsidP="00D43250"/>
    <w:p w14:paraId="6E10523E" w14:textId="77777777" w:rsidR="00E97C1D" w:rsidRDefault="00E97C1D" w:rsidP="00D43250"/>
    <w:p w14:paraId="69BE2207" w14:textId="33A22273" w:rsidR="00E97C1D" w:rsidRDefault="00E97C1D" w:rsidP="00D43250">
      <w:r>
        <w:t xml:space="preserve">L’adresse de mon SMART CONTRACT : </w:t>
      </w:r>
    </w:p>
    <w:p w14:paraId="343D7CCB" w14:textId="77777777" w:rsidR="00E97C1D" w:rsidRDefault="00E97C1D" w:rsidP="00D43250"/>
    <w:p w14:paraId="4AA089FF" w14:textId="132C5BAC" w:rsidR="00E97C1D" w:rsidRPr="00E97C1D" w:rsidRDefault="00E97C1D" w:rsidP="00D43250">
      <w:pPr>
        <w:rPr>
          <w:b/>
          <w:bCs/>
        </w:rPr>
      </w:pPr>
      <w:r w:rsidRPr="00E97C1D">
        <w:rPr>
          <w:rFonts w:ascii="AppleSystemUIFont" w:hAnsi="AppleSystemUIFont" w:cs="AppleSystemUIFont"/>
          <w:b/>
          <w:bCs/>
          <w:sz w:val="24"/>
          <w:szCs w:val="24"/>
        </w:rPr>
        <w:t xml:space="preserve">0x589d3a556ca8ebbb108eba0fea207493e342bde2 </w:t>
      </w:r>
    </w:p>
    <w:p w14:paraId="3B65B943" w14:textId="4FF03D73" w:rsidR="00E97C1D" w:rsidRDefault="00E97C1D" w:rsidP="00D43250"/>
    <w:p w14:paraId="4E723E3E" w14:textId="61C40DFD" w:rsidR="00E97C1D" w:rsidRDefault="00E97C1D" w:rsidP="00D43250"/>
    <w:p w14:paraId="39598943" w14:textId="223F1E9C" w:rsidR="00E97C1D" w:rsidRDefault="00E97C1D" w:rsidP="00D43250"/>
    <w:p w14:paraId="6A860F20" w14:textId="454780C6" w:rsidR="00F82644" w:rsidRDefault="00F82644" w:rsidP="00D43250">
      <w:r>
        <w:t xml:space="preserve">Détail de la Transaction AddCandidate : </w:t>
      </w:r>
    </w:p>
    <w:p w14:paraId="632406BE" w14:textId="3BA3D634" w:rsidR="00F82644" w:rsidRDefault="00F82644" w:rsidP="00D43250">
      <w:r>
        <w:rPr>
          <w:noProof/>
        </w:rPr>
        <w:drawing>
          <wp:anchor distT="0" distB="0" distL="114300" distR="114300" simplePos="0" relativeHeight="251663360" behindDoc="0" locked="0" layoutInCell="1" allowOverlap="1" wp14:anchorId="52B41416" wp14:editId="799A6AAA">
            <wp:simplePos x="0" y="0"/>
            <wp:positionH relativeFrom="margin">
              <wp:posOffset>-98723</wp:posOffset>
            </wp:positionH>
            <wp:positionV relativeFrom="margin">
              <wp:posOffset>5270276</wp:posOffset>
            </wp:positionV>
            <wp:extent cx="5723890" cy="2603500"/>
            <wp:effectExtent l="0" t="0" r="3810" b="0"/>
            <wp:wrapSquare wrapText="bothSides"/>
            <wp:docPr id="12" name="Image 12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capture d’écran&#10;&#10;Description générée automatiquement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5A89FC" w14:textId="73E5A84F" w:rsidR="00F82644" w:rsidRDefault="00F82644" w:rsidP="00D43250"/>
    <w:p w14:paraId="69A475F2" w14:textId="4DF803E9" w:rsidR="00A2224F" w:rsidRDefault="00A2224F" w:rsidP="00D43250"/>
    <w:p w14:paraId="597388E6" w14:textId="2E1680DD" w:rsidR="00E97C1D" w:rsidRDefault="00F82644" w:rsidP="00D43250">
      <w:r>
        <w:t xml:space="preserve">Candidate Id : </w:t>
      </w:r>
    </w:p>
    <w:p w14:paraId="4C8BDCC4" w14:textId="3845DE62" w:rsidR="00F82644" w:rsidRPr="00F82644" w:rsidRDefault="00F82644" w:rsidP="00D43250">
      <w:pPr>
        <w:rPr>
          <w:b/>
          <w:bCs/>
        </w:rPr>
      </w:pPr>
      <w:r w:rsidRPr="00F82644">
        <w:rPr>
          <w:rFonts w:ascii="AppleSystemUIFont" w:hAnsi="AppleSystemUIFont" w:cs="AppleSystemUIFont"/>
          <w:b/>
          <w:bCs/>
          <w:sz w:val="24"/>
          <w:szCs w:val="24"/>
        </w:rPr>
        <w:t>0x462e91ec00000000000000000000000000000000000000000000000000000000000000200000000000000000000000000000000000000000000000000000000000000000</w:t>
      </w:r>
    </w:p>
    <w:p w14:paraId="0BEEB466" w14:textId="151E8B51" w:rsidR="00F82644" w:rsidRDefault="00F82644" w:rsidP="00D43250"/>
    <w:p w14:paraId="4FD35693" w14:textId="7DA2AFBC" w:rsidR="00F82644" w:rsidRDefault="00F82644" w:rsidP="00D43250"/>
    <w:p w14:paraId="653CBE99" w14:textId="58A0085B" w:rsidR="00F82644" w:rsidRDefault="00F82644" w:rsidP="00D43250"/>
    <w:p w14:paraId="0E6D735D" w14:textId="1458978F" w:rsidR="00F82644" w:rsidRDefault="00F82644" w:rsidP="00D43250"/>
    <w:p w14:paraId="25BB0857" w14:textId="57A5FFBF" w:rsidR="00F82644" w:rsidRDefault="00F82644" w:rsidP="00D43250">
      <w:r>
        <w:t xml:space="preserve">Détail de la nouvelle Transaction du nouveau Candidat : </w:t>
      </w:r>
    </w:p>
    <w:p w14:paraId="16511D81" w14:textId="77777777" w:rsidR="00F82644" w:rsidRDefault="00F82644" w:rsidP="00D43250"/>
    <w:p w14:paraId="3EC24910" w14:textId="171F2BB7" w:rsidR="00F82644" w:rsidRDefault="00F82644" w:rsidP="00D43250">
      <w:r>
        <w:rPr>
          <w:noProof/>
        </w:rPr>
        <w:drawing>
          <wp:inline distT="0" distB="0" distL="0" distR="0" wp14:anchorId="2B795DF4" wp14:editId="12E25485">
            <wp:extent cx="5723890" cy="2888615"/>
            <wp:effectExtent l="0" t="0" r="3810" b="0"/>
            <wp:docPr id="13" name="Image 13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capture d’écran&#10;&#10;Description générée automatiquement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CC866" w14:textId="4DFBCAF1" w:rsidR="00F82644" w:rsidRDefault="00F82644" w:rsidP="00D43250"/>
    <w:p w14:paraId="4FA56634" w14:textId="7F4BEFEA" w:rsidR="00F82644" w:rsidRDefault="00F82644" w:rsidP="00D43250">
      <w:r>
        <w:rPr>
          <w:noProof/>
        </w:rPr>
        <w:drawing>
          <wp:inline distT="0" distB="0" distL="0" distR="0" wp14:anchorId="70A50041" wp14:editId="19E2E200">
            <wp:extent cx="4889500" cy="1346200"/>
            <wp:effectExtent l="0" t="0" r="0" b="0"/>
            <wp:docPr id="14" name="Image 14" descr="Une image contenant capture d’écran, dessi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capture d’écran, dessin&#10;&#10;Description générée automatiquement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FEFC0" w14:textId="332BC2E1" w:rsidR="00F82644" w:rsidRDefault="00F82644" w:rsidP="00D43250"/>
    <w:p w14:paraId="30DFF759" w14:textId="2240BF82" w:rsidR="00F82644" w:rsidRDefault="00F82644" w:rsidP="00D43250">
      <w:r>
        <w:t>Candidate Id Fred :</w:t>
      </w:r>
    </w:p>
    <w:p w14:paraId="7C3BB2AE" w14:textId="1547325D" w:rsidR="00F82644" w:rsidRDefault="00F82644" w:rsidP="00D43250"/>
    <w:p w14:paraId="6763E3AA" w14:textId="4FAC164D" w:rsidR="00F82644" w:rsidRPr="00F82644" w:rsidRDefault="00F82644" w:rsidP="00D43250">
      <w:pPr>
        <w:rPr>
          <w:b/>
          <w:bCs/>
        </w:rPr>
      </w:pPr>
      <w:r w:rsidRPr="00F82644">
        <w:rPr>
          <w:rFonts w:ascii="AppleSystemUIFont" w:hAnsi="AppleSystemUIFont" w:cs="AppleSystemUIFont"/>
          <w:b/>
          <w:bCs/>
          <w:sz w:val="24"/>
          <w:szCs w:val="24"/>
        </w:rPr>
        <w:t>0x462e91ec000000000000000000000000000000000000000000000000000000000000002000000000000000000000000000000000000000000000000000000000000000044672656400000000000000000000000000000000000000000000000000000000</w:t>
      </w:r>
    </w:p>
    <w:p w14:paraId="702DCAB0" w14:textId="143C0083" w:rsidR="00F82644" w:rsidRDefault="00F82644" w:rsidP="00D43250"/>
    <w:p w14:paraId="5CEC579D" w14:textId="059EAF7D" w:rsidR="00F82644" w:rsidRDefault="00F82644" w:rsidP="00D43250"/>
    <w:p w14:paraId="33BF087B" w14:textId="77777777" w:rsidR="00F82644" w:rsidRDefault="00F82644" w:rsidP="00D43250"/>
    <w:p w14:paraId="5BD8F41F" w14:textId="60047B56" w:rsidR="00F82644" w:rsidRDefault="00F82644" w:rsidP="00D43250">
      <w:r>
        <w:t xml:space="preserve">L’adresse du propriétaire du contrat : </w:t>
      </w:r>
    </w:p>
    <w:p w14:paraId="26FC7A2B" w14:textId="2E83AB73" w:rsidR="00F82644" w:rsidRDefault="00F82644" w:rsidP="00D43250"/>
    <w:p w14:paraId="0C552A94" w14:textId="35BAB1BA" w:rsidR="00F82644" w:rsidRPr="00F82644" w:rsidRDefault="00F82644" w:rsidP="00D43250">
      <w:pPr>
        <w:rPr>
          <w:b/>
          <w:bCs/>
        </w:rPr>
      </w:pPr>
      <w:r w:rsidRPr="00F82644">
        <w:rPr>
          <w:rFonts w:ascii="AppleSystemUIFont" w:hAnsi="AppleSystemUIFont" w:cs="AppleSystemUIFont"/>
          <w:b/>
          <w:bCs/>
          <w:sz w:val="24"/>
          <w:szCs w:val="24"/>
        </w:rPr>
        <w:t>0x40002498cBA8F4bA5A2bc84a2BDeb616fEA1531C</w:t>
      </w:r>
    </w:p>
    <w:p w14:paraId="41D3E1BA" w14:textId="29EC5F8E" w:rsidR="00F82644" w:rsidRDefault="00F82644" w:rsidP="00D43250"/>
    <w:p w14:paraId="6C1AA4CC" w14:textId="06A78386" w:rsidR="00F82644" w:rsidRDefault="00F82644" w:rsidP="00D43250"/>
    <w:p w14:paraId="636D5976" w14:textId="122C2C6C" w:rsidR="00F82644" w:rsidRDefault="00F82644" w:rsidP="00D43250"/>
    <w:p w14:paraId="43B0E228" w14:textId="1F35EB33" w:rsidR="00F82644" w:rsidRDefault="00F82644" w:rsidP="00D43250"/>
    <w:p w14:paraId="728CB98C" w14:textId="349C0A9D" w:rsidR="00F82644" w:rsidRDefault="00F82644" w:rsidP="00D43250"/>
    <w:p w14:paraId="614FEEA4" w14:textId="0DB61F00" w:rsidR="00F82644" w:rsidRDefault="00F82644" w:rsidP="00D43250"/>
    <w:p w14:paraId="1ECFFD99" w14:textId="4A935CB2" w:rsidR="00F82644" w:rsidRDefault="00F82644" w:rsidP="00D43250"/>
    <w:p w14:paraId="1257ED90" w14:textId="17C3E95C" w:rsidR="00F82644" w:rsidRDefault="00F82644" w:rsidP="00D43250"/>
    <w:p w14:paraId="51DC3D9F" w14:textId="2DA9DDBC" w:rsidR="00F82644" w:rsidRDefault="00F82644" w:rsidP="00D43250"/>
    <w:p w14:paraId="68AC3283" w14:textId="52180905" w:rsidR="00F82644" w:rsidRDefault="00F82644" w:rsidP="00D43250"/>
    <w:p w14:paraId="7F1EE83E" w14:textId="15B932ED" w:rsidR="00F82644" w:rsidRDefault="00F82644" w:rsidP="00D43250"/>
    <w:p w14:paraId="7CE37A72" w14:textId="3250FC86" w:rsidR="00F82644" w:rsidRDefault="00F82644" w:rsidP="00D43250"/>
    <w:p w14:paraId="67F46935" w14:textId="0B8D1BDE" w:rsidR="00F82644" w:rsidRDefault="00F82644" w:rsidP="00D43250"/>
    <w:p w14:paraId="3F72D2D0" w14:textId="40258186" w:rsidR="00F82644" w:rsidRDefault="00F82644" w:rsidP="00D43250"/>
    <w:p w14:paraId="79E6D40F" w14:textId="79FE85BB" w:rsidR="00F82644" w:rsidRDefault="00F82644" w:rsidP="00D43250"/>
    <w:p w14:paraId="345D4B00" w14:textId="50C6E329" w:rsidR="00F82644" w:rsidRDefault="00F82644" w:rsidP="00D43250"/>
    <w:p w14:paraId="790578F4" w14:textId="5C2BE96F" w:rsidR="00F82644" w:rsidRDefault="00F82644" w:rsidP="00D43250">
      <w:r>
        <w:lastRenderedPageBreak/>
        <w:t xml:space="preserve">Détail de la transaction du vote : </w:t>
      </w:r>
    </w:p>
    <w:p w14:paraId="1BA722E4" w14:textId="54CAEFEB" w:rsidR="00F82644" w:rsidRDefault="00F82644" w:rsidP="00D43250"/>
    <w:p w14:paraId="0862EC9B" w14:textId="12D9D658" w:rsidR="00F82644" w:rsidRDefault="00F82644" w:rsidP="00D43250">
      <w:r>
        <w:rPr>
          <w:noProof/>
        </w:rPr>
        <w:drawing>
          <wp:inline distT="0" distB="0" distL="0" distR="0" wp14:anchorId="7C534409" wp14:editId="15392BB9">
            <wp:extent cx="5723890" cy="3008630"/>
            <wp:effectExtent l="0" t="0" r="3810" b="1270"/>
            <wp:docPr id="15" name="Image 15" descr="Une image contenant capture d’écran, affiche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Une image contenant capture d’écran, afficher&#10;&#10;Description générée automatiquement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0B659" w14:textId="33AD7499" w:rsidR="00F82644" w:rsidRDefault="00F82644" w:rsidP="00D43250"/>
    <w:p w14:paraId="205ED70B" w14:textId="2C3FCD5C" w:rsidR="00F82644" w:rsidRDefault="00F82644" w:rsidP="00D43250">
      <w:r>
        <w:rPr>
          <w:noProof/>
        </w:rPr>
        <w:drawing>
          <wp:inline distT="0" distB="0" distL="0" distR="0" wp14:anchorId="18A5DCA2" wp14:editId="1F768749">
            <wp:extent cx="4787900" cy="2844800"/>
            <wp:effectExtent l="0" t="0" r="0" b="0"/>
            <wp:docPr id="16" name="Image 16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Une image contenant capture d’écran&#10;&#10;Description générée automatiquement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61B24" w14:textId="3C724740" w:rsidR="00F82644" w:rsidRDefault="00F82644" w:rsidP="00D43250"/>
    <w:p w14:paraId="07242ADC" w14:textId="1D9DC14F" w:rsidR="00F82644" w:rsidRDefault="00F82644" w:rsidP="00D43250"/>
    <w:p w14:paraId="3491F7C1" w14:textId="77777777" w:rsidR="006F0363" w:rsidRDefault="006F0363" w:rsidP="00D43250"/>
    <w:p w14:paraId="03393A94" w14:textId="77777777" w:rsidR="006F0363" w:rsidRDefault="006F0363" w:rsidP="00D43250"/>
    <w:p w14:paraId="3C898577" w14:textId="77777777" w:rsidR="006F0363" w:rsidRDefault="006F0363" w:rsidP="00D43250"/>
    <w:p w14:paraId="3EF2EE39" w14:textId="77777777" w:rsidR="006F0363" w:rsidRDefault="006F0363" w:rsidP="00D43250"/>
    <w:p w14:paraId="5C2A9F52" w14:textId="77777777" w:rsidR="006F0363" w:rsidRDefault="006F0363" w:rsidP="00D43250"/>
    <w:p w14:paraId="7D28ED02" w14:textId="77777777" w:rsidR="006F0363" w:rsidRDefault="006F0363" w:rsidP="00D43250"/>
    <w:p w14:paraId="227CE7B4" w14:textId="77777777" w:rsidR="006F0363" w:rsidRDefault="006F0363" w:rsidP="00D43250"/>
    <w:p w14:paraId="25FAFD31" w14:textId="77777777" w:rsidR="006F0363" w:rsidRDefault="006F0363" w:rsidP="00D43250"/>
    <w:p w14:paraId="22E88489" w14:textId="77777777" w:rsidR="006F0363" w:rsidRDefault="006F0363" w:rsidP="00D43250"/>
    <w:p w14:paraId="067A90E0" w14:textId="77777777" w:rsidR="006F0363" w:rsidRDefault="006F0363" w:rsidP="00D43250"/>
    <w:p w14:paraId="1B9DA9B2" w14:textId="77777777" w:rsidR="006F0363" w:rsidRDefault="006F0363" w:rsidP="00D43250"/>
    <w:p w14:paraId="2354DF93" w14:textId="77777777" w:rsidR="006F0363" w:rsidRDefault="006F0363" w:rsidP="00D43250"/>
    <w:p w14:paraId="6A7A2D64" w14:textId="77777777" w:rsidR="006F0363" w:rsidRDefault="006F0363" w:rsidP="00D43250"/>
    <w:p w14:paraId="048FD389" w14:textId="77777777" w:rsidR="006F0363" w:rsidRDefault="006F0363" w:rsidP="00D43250"/>
    <w:p w14:paraId="2DEDC008" w14:textId="77777777" w:rsidR="006F0363" w:rsidRDefault="006F0363" w:rsidP="00D43250"/>
    <w:p w14:paraId="4860726F" w14:textId="77777777" w:rsidR="006F0363" w:rsidRDefault="006F0363" w:rsidP="00D43250"/>
    <w:p w14:paraId="7F3AF09F" w14:textId="77777777" w:rsidR="006F0363" w:rsidRDefault="006F0363" w:rsidP="00D43250"/>
    <w:p w14:paraId="480DC585" w14:textId="503AEA4A" w:rsidR="00F82644" w:rsidRDefault="00F82644" w:rsidP="00D43250">
      <w:r>
        <w:lastRenderedPageBreak/>
        <w:t xml:space="preserve">Détail de transaction </w:t>
      </w:r>
      <w:r w:rsidR="006F0363">
        <w:t xml:space="preserve">mon camarade : </w:t>
      </w:r>
    </w:p>
    <w:p w14:paraId="178E8651" w14:textId="48913FE4" w:rsidR="006F0363" w:rsidRDefault="006F0363" w:rsidP="00D43250"/>
    <w:p w14:paraId="074CDAEF" w14:textId="7A1FB5CE" w:rsidR="006F0363" w:rsidRDefault="006F0363" w:rsidP="00D43250">
      <w:r>
        <w:rPr>
          <w:noProof/>
        </w:rPr>
        <w:drawing>
          <wp:inline distT="0" distB="0" distL="0" distR="0" wp14:anchorId="1756FF45" wp14:editId="53B63958">
            <wp:extent cx="5400339" cy="3695284"/>
            <wp:effectExtent l="0" t="0" r="0" b="635"/>
            <wp:docPr id="17" name="Image 17" descr="Une image contenant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capture d’écran&#10;&#10;Description générée automatiquement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6373" cy="371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E9E04" w14:textId="4CB8AD2C" w:rsidR="006F0363" w:rsidRDefault="006F0363" w:rsidP="00D43250"/>
    <w:p w14:paraId="63D847D3" w14:textId="63BB6E16" w:rsidR="006F0363" w:rsidRDefault="006F0363" w:rsidP="00D43250"/>
    <w:p w14:paraId="287B3130" w14:textId="3590847E" w:rsidR="006F0363" w:rsidRDefault="006F0363" w:rsidP="00D43250">
      <w:r>
        <w:t xml:space="preserve">Question W : </w:t>
      </w:r>
    </w:p>
    <w:p w14:paraId="0437AFD7" w14:textId="2B029B92" w:rsidR="006F0363" w:rsidRDefault="006F0363" w:rsidP="00D43250"/>
    <w:p w14:paraId="1E16F93F" w14:textId="48E150B6" w:rsidR="006F0363" w:rsidRDefault="006F0363" w:rsidP="00D43250">
      <w:r>
        <w:t xml:space="preserve">Pour sécuriser l’appel de la fonction </w:t>
      </w:r>
      <w:proofErr w:type="spellStart"/>
      <w:r>
        <w:t>addCandidate</w:t>
      </w:r>
      <w:proofErr w:type="spellEnd"/>
      <w:r>
        <w:t xml:space="preserve"> afin d’être le seul à pouvoir gérer les candidats il faut modifier le code </w:t>
      </w:r>
    </w:p>
    <w:p w14:paraId="06E23714" w14:textId="4841274E" w:rsidR="006F0363" w:rsidRDefault="006F0363" w:rsidP="00D43250"/>
    <w:p w14:paraId="068DAFA2" w14:textId="0CF0AF79" w:rsidR="006F0363" w:rsidRDefault="006F0363" w:rsidP="00D43250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D755577" wp14:editId="46D45DEF">
                <wp:simplePos x="0" y="0"/>
                <wp:positionH relativeFrom="column">
                  <wp:posOffset>3612703</wp:posOffset>
                </wp:positionH>
                <wp:positionV relativeFrom="paragraph">
                  <wp:posOffset>1759772</wp:posOffset>
                </wp:positionV>
                <wp:extent cx="708062" cy="193638"/>
                <wp:effectExtent l="12700" t="12700" r="28575" b="2286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8062" cy="193638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C94F760" id="Rectangle 19" o:spid="_x0000_s1026" style="position:absolute;margin-left:284.45pt;margin-top:138.55pt;width:55.75pt;height:15.2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&#13;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26C3999B" wp14:editId="484420B4">
            <wp:extent cx="5723890" cy="3328035"/>
            <wp:effectExtent l="0" t="0" r="3810" b="0"/>
            <wp:docPr id="18" name="Image 18" descr="Une image contenant capture d’écran, moniteur, portable, assis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Une image contenant capture d’écran, moniteur, portable, assis&#10;&#10;Description générée automatiquement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86849" w14:textId="70C921CD" w:rsidR="006F0363" w:rsidRDefault="006F0363" w:rsidP="00D43250"/>
    <w:p w14:paraId="6F2298C0" w14:textId="77777777" w:rsidR="006F0363" w:rsidRPr="00D43250" w:rsidRDefault="006F0363" w:rsidP="00D43250"/>
    <w:sectPr w:rsidR="006F0363" w:rsidRPr="00D43250" w:rsidSect="00BC64B0">
      <w:headerReference w:type="default" r:id="rId21"/>
      <w:footerReference w:type="default" r:id="rId22"/>
      <w:headerReference w:type="first" r:id="rId23"/>
      <w:type w:val="continuous"/>
      <w:pgSz w:w="11906" w:h="16838" w:code="9"/>
      <w:pgMar w:top="992" w:right="1446" w:bottom="567" w:left="1446" w:header="284" w:footer="28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EB3732" w14:textId="77777777" w:rsidR="00F21041" w:rsidRDefault="00F21041" w:rsidP="00F51D4C">
      <w:r>
        <w:separator/>
      </w:r>
    </w:p>
  </w:endnote>
  <w:endnote w:type="continuationSeparator" w:id="0">
    <w:p w14:paraId="7A5033E5" w14:textId="77777777" w:rsidR="00F21041" w:rsidRDefault="00F21041" w:rsidP="00F51D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BB0E56" w14:textId="77777777" w:rsidR="00B3617B" w:rsidRDefault="00B3617B">
    <w:pPr>
      <w:pStyle w:val="Pieddepage"/>
    </w:pPr>
  </w:p>
  <w:p w14:paraId="3921BF87" w14:textId="77777777" w:rsidR="00B3617B" w:rsidRDefault="00B3617B">
    <w:pPr>
      <w:pStyle w:val="Pieddepage"/>
    </w:pPr>
  </w:p>
  <w:p w14:paraId="5EBD600E" w14:textId="77777777" w:rsidR="00B3617B" w:rsidRDefault="00B3617B">
    <w:pPr>
      <w:pStyle w:val="Pieddepage"/>
    </w:pPr>
  </w:p>
  <w:p w14:paraId="221AD3E7" w14:textId="77777777" w:rsidR="00B3617B" w:rsidRDefault="00B3617B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73A5C7" w14:textId="77777777" w:rsidR="00F21041" w:rsidRDefault="00F21041" w:rsidP="00F51D4C">
      <w:r>
        <w:separator/>
      </w:r>
    </w:p>
  </w:footnote>
  <w:footnote w:type="continuationSeparator" w:id="0">
    <w:p w14:paraId="3F44CCB0" w14:textId="77777777" w:rsidR="00F21041" w:rsidRDefault="00F21041" w:rsidP="00F51D4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Grilledutableau"/>
      <w:tblpPr w:vertAnchor="page" w:horzAnchor="page" w:tblpXSpec="center" w:tblpYSpec="bottom"/>
      <w:tblW w:w="9044" w:type="dxa"/>
      <w:tblLook w:val="0600" w:firstRow="0" w:lastRow="0" w:firstColumn="0" w:lastColumn="0" w:noHBand="1" w:noVBand="1"/>
    </w:tblPr>
    <w:tblGrid>
      <w:gridCol w:w="8080"/>
      <w:gridCol w:w="964"/>
    </w:tblGrid>
    <w:tr w:rsidR="00B3617B" w14:paraId="22F242DD" w14:textId="77777777" w:rsidTr="000C2DCD">
      <w:trPr>
        <w:trHeight w:hRule="exact" w:val="284"/>
      </w:trPr>
      <w:tc>
        <w:tcPr>
          <w:tcW w:w="9044" w:type="dxa"/>
          <w:gridSpan w:val="2"/>
          <w:tcBorders>
            <w:top w:val="nil"/>
            <w:left w:val="nil"/>
            <w:bottom w:val="nil"/>
            <w:right w:val="nil"/>
          </w:tcBorders>
        </w:tcPr>
        <w:p w14:paraId="10017500" w14:textId="77777777" w:rsidR="00B3617B" w:rsidRDefault="00B3617B" w:rsidP="000C2DCD">
          <w:pPr>
            <w:pStyle w:val="Pagination"/>
            <w:framePr w:wrap="auto" w:vAnchor="margin" w:hAnchor="text" w:xAlign="left" w:yAlign="inline"/>
          </w:pPr>
        </w:p>
      </w:tc>
    </w:tr>
    <w:tr w:rsidR="00B3617B" w14:paraId="2FB1B8EA" w14:textId="77777777" w:rsidTr="000C2DCD">
      <w:trPr>
        <w:trHeight w:val="192"/>
      </w:trPr>
      <w:tc>
        <w:tcPr>
          <w:tcW w:w="8080" w:type="dxa"/>
          <w:tcBorders>
            <w:top w:val="nil"/>
            <w:left w:val="nil"/>
            <w:bottom w:val="nil"/>
            <w:right w:val="nil"/>
          </w:tcBorders>
        </w:tcPr>
        <w:p w14:paraId="42FBE529" w14:textId="5FC8A908" w:rsidR="00B3617B" w:rsidRPr="000C2DCD" w:rsidRDefault="00055A8C" w:rsidP="0072565B">
          <w:pPr>
            <w:pStyle w:val="Date-Intituldudocument"/>
            <w:framePr w:wrap="auto" w:vAnchor="margin" w:hAnchor="text" w:xAlign="left" w:yAlign="inline"/>
          </w:pPr>
          <w:r>
            <w:fldChar w:fldCharType="begin"/>
          </w:r>
          <w:r>
            <w:instrText xml:space="preserve"> STYLEREF  "Date du document" </w:instrText>
          </w:r>
          <w:r>
            <w:fldChar w:fldCharType="separate"/>
          </w:r>
          <w:r w:rsidR="006F0363">
            <w:rPr>
              <w:noProof/>
            </w:rPr>
            <w:t>07/09/2020</w:t>
          </w:r>
          <w:r>
            <w:rPr>
              <w:noProof/>
            </w:rPr>
            <w:fldChar w:fldCharType="end"/>
          </w:r>
          <w:r w:rsidR="00B3617B">
            <w:t xml:space="preserve"> – </w:t>
          </w:r>
          <w:r w:rsidR="00563328">
            <w:t>TP BLOCKCHAIN</w:t>
          </w:r>
        </w:p>
      </w:tc>
      <w:tc>
        <w:tcPr>
          <w:tcW w:w="964" w:type="dxa"/>
          <w:tcBorders>
            <w:top w:val="nil"/>
            <w:left w:val="nil"/>
            <w:bottom w:val="nil"/>
            <w:right w:val="nil"/>
          </w:tcBorders>
        </w:tcPr>
        <w:p w14:paraId="54933DAB" w14:textId="77777777" w:rsidR="00B3617B" w:rsidRPr="000C2DCD" w:rsidRDefault="00B3617B" w:rsidP="000C2DCD">
          <w:pPr>
            <w:pStyle w:val="Pagination"/>
            <w:framePr w:wrap="auto" w:vAnchor="margin" w:hAnchor="text" w:xAlign="left" w:yAlign="inline"/>
          </w:pPr>
          <w:r>
            <w:fldChar w:fldCharType="begin"/>
          </w:r>
          <w:r>
            <w:instrText xml:space="preserve"> PAGE  </w:instrText>
          </w:r>
          <w:r>
            <w:fldChar w:fldCharType="separate"/>
          </w:r>
          <w:r w:rsidR="003D0C33">
            <w:rPr>
              <w:noProof/>
            </w:rPr>
            <w:t>2</w:t>
          </w:r>
          <w:r>
            <w:fldChar w:fldCharType="end"/>
          </w:r>
          <w:r>
            <w:t>/</w:t>
          </w:r>
          <w:r w:rsidR="00055A8C">
            <w:fldChar w:fldCharType="begin"/>
          </w:r>
          <w:r w:rsidR="00055A8C">
            <w:instrText xml:space="preserve"> NUMPAGES  </w:instrText>
          </w:r>
          <w:r w:rsidR="00055A8C">
            <w:fldChar w:fldCharType="separate"/>
          </w:r>
          <w:r w:rsidR="003D0C33">
            <w:rPr>
              <w:noProof/>
            </w:rPr>
            <w:t>2</w:t>
          </w:r>
          <w:r w:rsidR="00055A8C">
            <w:rPr>
              <w:noProof/>
            </w:rPr>
            <w:fldChar w:fldCharType="end"/>
          </w:r>
        </w:p>
      </w:tc>
    </w:tr>
    <w:tr w:rsidR="00B3617B" w14:paraId="07BE4FFE" w14:textId="77777777" w:rsidTr="008C362F">
      <w:trPr>
        <w:trHeight w:hRule="exact" w:val="709"/>
      </w:trPr>
      <w:tc>
        <w:tcPr>
          <w:tcW w:w="9044" w:type="dxa"/>
          <w:gridSpan w:val="2"/>
          <w:tcBorders>
            <w:top w:val="nil"/>
            <w:left w:val="nil"/>
            <w:bottom w:val="nil"/>
            <w:right w:val="nil"/>
          </w:tcBorders>
        </w:tcPr>
        <w:p w14:paraId="500FC325" w14:textId="77777777" w:rsidR="00B3617B" w:rsidRDefault="00B3617B" w:rsidP="000C2DCD">
          <w:pPr>
            <w:pStyle w:val="En-tte"/>
          </w:pPr>
        </w:p>
      </w:tc>
    </w:tr>
  </w:tbl>
  <w:p w14:paraId="2B0F65D1" w14:textId="77777777" w:rsidR="00B3617B" w:rsidRDefault="00B3617B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03828A" w14:textId="77777777" w:rsidR="007133F7" w:rsidRDefault="007133F7">
    <w:pPr>
      <w:pStyle w:val="En-tte"/>
    </w:pPr>
  </w:p>
  <w:p w14:paraId="15B39505" w14:textId="77777777" w:rsidR="007133F7" w:rsidRDefault="007133F7">
    <w:pPr>
      <w:pStyle w:val="En-tte"/>
    </w:pPr>
  </w:p>
  <w:p w14:paraId="25688CBA" w14:textId="77777777" w:rsidR="007133F7" w:rsidRDefault="007133F7">
    <w:pPr>
      <w:pStyle w:val="En-tte"/>
    </w:pPr>
  </w:p>
  <w:p w14:paraId="36EB7FFB" w14:textId="77777777" w:rsidR="007133F7" w:rsidRDefault="007133F7">
    <w:pPr>
      <w:pStyle w:val="En-tte"/>
    </w:pPr>
  </w:p>
  <w:p w14:paraId="039993CF" w14:textId="77777777" w:rsidR="007133F7" w:rsidRDefault="007133F7">
    <w:pPr>
      <w:pStyle w:val="En-tte"/>
    </w:pPr>
  </w:p>
  <w:p w14:paraId="35C81496" w14:textId="77777777" w:rsidR="007133F7" w:rsidRDefault="007133F7">
    <w:pPr>
      <w:pStyle w:val="En-tte"/>
    </w:pPr>
  </w:p>
  <w:p w14:paraId="57CA94A9" w14:textId="77777777" w:rsidR="007133F7" w:rsidRDefault="007133F7">
    <w:pPr>
      <w:pStyle w:val="En-tte"/>
    </w:pPr>
  </w:p>
  <w:p w14:paraId="11B5ECE4" w14:textId="77777777" w:rsidR="007133F7" w:rsidRDefault="007133F7">
    <w:pPr>
      <w:pStyle w:val="En-tte"/>
    </w:pPr>
  </w:p>
  <w:p w14:paraId="0B4DA3F9" w14:textId="77777777" w:rsidR="007133F7" w:rsidRDefault="007133F7">
    <w:pPr>
      <w:pStyle w:val="En-tte"/>
    </w:pPr>
  </w:p>
  <w:p w14:paraId="3C984353" w14:textId="77777777" w:rsidR="007133F7" w:rsidRDefault="007133F7">
    <w:pPr>
      <w:pStyle w:val="En-tte"/>
    </w:pPr>
  </w:p>
  <w:p w14:paraId="385BA603" w14:textId="77777777" w:rsidR="007133F7" w:rsidRDefault="007133F7">
    <w:pPr>
      <w:pStyle w:val="En-tte"/>
    </w:pPr>
  </w:p>
  <w:p w14:paraId="46B203FC" w14:textId="6B110D43" w:rsidR="00563328" w:rsidRPr="00563328" w:rsidRDefault="00563328" w:rsidP="00563328">
    <w:pPr>
      <w:spacing w:line="240" w:lineRule="auto"/>
      <w:jc w:val="center"/>
      <w:rPr>
        <w:rFonts w:ascii="Times New Roman" w:eastAsia="Times New Roman" w:hAnsi="Times New Roman" w:cs="Times New Roman"/>
        <w:sz w:val="24"/>
        <w:szCs w:val="24"/>
        <w:lang w:eastAsia="fr-FR"/>
      </w:rPr>
    </w:pPr>
    <w:r w:rsidRPr="00563328">
      <w:rPr>
        <w:rFonts w:ascii="Times New Roman" w:eastAsia="Times New Roman" w:hAnsi="Times New Roman" w:cs="Times New Roman"/>
        <w:sz w:val="24"/>
        <w:szCs w:val="24"/>
        <w:lang w:eastAsia="fr-FR"/>
      </w:rPr>
      <w:fldChar w:fldCharType="begin"/>
    </w:r>
    <w:r w:rsidRPr="00563328">
      <w:rPr>
        <w:rFonts w:ascii="Times New Roman" w:eastAsia="Times New Roman" w:hAnsi="Times New Roman" w:cs="Times New Roman"/>
        <w:sz w:val="24"/>
        <w:szCs w:val="24"/>
        <w:lang w:eastAsia="fr-FR"/>
      </w:rPr>
      <w:instrText xml:space="preserve"> INCLUDEPICTURE "/var/folders/3s/nwp1c6mn7c9c6tvm14xp1z480000gn/T/com.microsoft.Word/WebArchiveCopyPasteTempFiles/Esme-sudria-logo.png" \* MERGEFORMATINET </w:instrText>
    </w:r>
    <w:r w:rsidRPr="00563328">
      <w:rPr>
        <w:rFonts w:ascii="Times New Roman" w:eastAsia="Times New Roman" w:hAnsi="Times New Roman" w:cs="Times New Roman"/>
        <w:sz w:val="24"/>
        <w:szCs w:val="24"/>
        <w:lang w:eastAsia="fr-FR"/>
      </w:rPr>
      <w:fldChar w:fldCharType="separate"/>
    </w:r>
    <w:r w:rsidRPr="00563328">
      <w:rPr>
        <w:rFonts w:ascii="Times New Roman" w:eastAsia="Times New Roman" w:hAnsi="Times New Roman" w:cs="Times New Roman"/>
        <w:noProof/>
        <w:sz w:val="24"/>
        <w:szCs w:val="24"/>
        <w:lang w:eastAsia="fr-FR"/>
      </w:rPr>
      <w:drawing>
        <wp:inline distT="0" distB="0" distL="0" distR="0" wp14:anchorId="2BA727E3" wp14:editId="55F42DDF">
          <wp:extent cx="3173506" cy="1719129"/>
          <wp:effectExtent l="0" t="0" r="1905" b="0"/>
          <wp:docPr id="1" name="Image 1" descr="Une image contenant horloge, signe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 descr="Une image contenant horloge, signe&#10;&#10;Description générée automatiquement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199442" cy="17331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563328">
      <w:rPr>
        <w:rFonts w:ascii="Times New Roman" w:eastAsia="Times New Roman" w:hAnsi="Times New Roman" w:cs="Times New Roman"/>
        <w:sz w:val="24"/>
        <w:szCs w:val="24"/>
        <w:lang w:eastAsia="fr-FR"/>
      </w:rPr>
      <w:fldChar w:fldCharType="end"/>
    </w:r>
  </w:p>
  <w:p w14:paraId="2EFC9948" w14:textId="77777777" w:rsidR="007133F7" w:rsidRDefault="007133F7">
    <w:pPr>
      <w:pStyle w:val="En-tte"/>
    </w:pPr>
  </w:p>
  <w:p w14:paraId="2B9130FB" w14:textId="77777777" w:rsidR="007133F7" w:rsidRDefault="007133F7">
    <w:pPr>
      <w:pStyle w:val="En-tte"/>
    </w:pPr>
  </w:p>
  <w:p w14:paraId="7C10CE25" w14:textId="77777777" w:rsidR="007133F7" w:rsidRDefault="007133F7">
    <w:pPr>
      <w:pStyle w:val="En-tte"/>
    </w:pPr>
  </w:p>
  <w:p w14:paraId="2BC14DCA" w14:textId="77777777" w:rsidR="007133F7" w:rsidRDefault="007133F7">
    <w:pPr>
      <w:pStyle w:val="En-tte"/>
    </w:pPr>
  </w:p>
  <w:p w14:paraId="31D20B09" w14:textId="77777777" w:rsidR="007133F7" w:rsidRDefault="007133F7">
    <w:pPr>
      <w:pStyle w:val="En-tte"/>
    </w:pPr>
  </w:p>
  <w:p w14:paraId="61FE2B23" w14:textId="77777777" w:rsidR="007133F7" w:rsidRDefault="007133F7">
    <w:pPr>
      <w:pStyle w:val="En-tte"/>
    </w:pPr>
  </w:p>
  <w:p w14:paraId="6EC9D9DE" w14:textId="77777777" w:rsidR="007133F7" w:rsidRDefault="007133F7">
    <w:pPr>
      <w:pStyle w:val="En-tte"/>
    </w:pPr>
  </w:p>
  <w:p w14:paraId="50B81907" w14:textId="77777777" w:rsidR="007133F7" w:rsidRDefault="007133F7">
    <w:pPr>
      <w:pStyle w:val="En-tte"/>
    </w:pPr>
  </w:p>
  <w:p w14:paraId="41A4F34A" w14:textId="77777777" w:rsidR="007133F7" w:rsidRDefault="007133F7">
    <w:pPr>
      <w:pStyle w:val="En-tte"/>
    </w:pPr>
  </w:p>
  <w:p w14:paraId="70163E3D" w14:textId="77777777" w:rsidR="007133F7" w:rsidRDefault="007133F7">
    <w:pPr>
      <w:pStyle w:val="En-tte"/>
    </w:pPr>
  </w:p>
  <w:p w14:paraId="205E9AA1" w14:textId="77777777" w:rsidR="007133F7" w:rsidRDefault="007133F7">
    <w:pPr>
      <w:pStyle w:val="En-tte"/>
    </w:pPr>
  </w:p>
  <w:p w14:paraId="108C941F" w14:textId="42725C5A" w:rsidR="00B3617B" w:rsidRDefault="00B3617B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67A4778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3202DE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359054F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8EE434D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A906B9A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BE48ED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418E8E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BBA9D7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22A69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82060C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283B34"/>
    <w:multiLevelType w:val="hybridMultilevel"/>
    <w:tmpl w:val="078CF0D0"/>
    <w:lvl w:ilvl="0" w:tplc="8A684D32">
      <w:start w:val="1"/>
      <w:numFmt w:val="bullet"/>
      <w:pStyle w:val="Textepuce1"/>
      <w:lvlText w:val="—"/>
      <w:lvlJc w:val="left"/>
      <w:pPr>
        <w:ind w:left="360" w:hanging="360"/>
      </w:pPr>
      <w:rPr>
        <w:rFonts w:ascii="Arial" w:hAnsi="Arial" w:hint="default"/>
        <w:b/>
        <w:i w:val="0"/>
        <w:color w:val="00BCFD" w:themeColor="accent1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3E61BB0"/>
    <w:multiLevelType w:val="hybridMultilevel"/>
    <w:tmpl w:val="BF0E0564"/>
    <w:lvl w:ilvl="0" w:tplc="26084D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57C7404"/>
    <w:multiLevelType w:val="hybridMultilevel"/>
    <w:tmpl w:val="C454489C"/>
    <w:lvl w:ilvl="0" w:tplc="7D300B3E">
      <w:start w:val="3"/>
      <w:numFmt w:val="bullet"/>
      <w:lvlText w:val=""/>
      <w:lvlJc w:val="left"/>
      <w:pPr>
        <w:ind w:left="178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hint="default"/>
      </w:rPr>
    </w:lvl>
  </w:abstractNum>
  <w:abstractNum w:abstractNumId="13" w15:restartNumberingAfterBreak="0">
    <w:nsid w:val="238845D2"/>
    <w:multiLevelType w:val="multilevel"/>
    <w:tmpl w:val="B1545EDA"/>
    <w:lvl w:ilvl="0">
      <w:start w:val="1"/>
      <w:numFmt w:val="decimal"/>
      <w:pStyle w:val="Titre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itre2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3FD50397"/>
    <w:multiLevelType w:val="hybridMultilevel"/>
    <w:tmpl w:val="94C6DAA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556FF1"/>
    <w:multiLevelType w:val="multilevel"/>
    <w:tmpl w:val="5B4A91E8"/>
    <w:lvl w:ilvl="0">
      <w:start w:val="1"/>
      <w:numFmt w:val="none"/>
      <w:suff w:val="nothing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none"/>
      <w:suff w:val="nothing"/>
      <w:lvlText w:val="%1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Titre3"/>
      <w:suff w:val="space"/>
      <w:lvlText w:val="%1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Titre4"/>
      <w:suff w:val="space"/>
      <w:lvlText w:val="%1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6" w15:restartNumberingAfterBreak="0">
    <w:nsid w:val="7C0E02E6"/>
    <w:multiLevelType w:val="multilevel"/>
    <w:tmpl w:val="22322D5E"/>
    <w:lvl w:ilvl="0">
      <w:start w:val="1"/>
      <w:numFmt w:val="none"/>
      <w:suff w:val="nothing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none"/>
      <w:suff w:val="nothing"/>
      <w:lvlText w:val="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num w:numId="1">
    <w:abstractNumId w:val="8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10"/>
  </w:num>
  <w:num w:numId="12">
    <w:abstractNumId w:val="15"/>
  </w:num>
  <w:num w:numId="13">
    <w:abstractNumId w:val="16"/>
  </w:num>
  <w:num w:numId="14">
    <w:abstractNumId w:val="11"/>
  </w:num>
  <w:num w:numId="15">
    <w:abstractNumId w:val="13"/>
  </w:num>
  <w:num w:numId="16">
    <w:abstractNumId w:val="14"/>
  </w:num>
  <w:num w:numId="1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8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328"/>
    <w:rsid w:val="00055A8C"/>
    <w:rsid w:val="000C2DCD"/>
    <w:rsid w:val="000C711B"/>
    <w:rsid w:val="001B585A"/>
    <w:rsid w:val="002019AB"/>
    <w:rsid w:val="0022180D"/>
    <w:rsid w:val="00256B88"/>
    <w:rsid w:val="0028366F"/>
    <w:rsid w:val="00286BBA"/>
    <w:rsid w:val="00370CC5"/>
    <w:rsid w:val="003C7C34"/>
    <w:rsid w:val="003D0C33"/>
    <w:rsid w:val="005232F9"/>
    <w:rsid w:val="00550AF2"/>
    <w:rsid w:val="00563328"/>
    <w:rsid w:val="006B108E"/>
    <w:rsid w:val="006C2279"/>
    <w:rsid w:val="006C296F"/>
    <w:rsid w:val="006F0363"/>
    <w:rsid w:val="006F538E"/>
    <w:rsid w:val="007133F7"/>
    <w:rsid w:val="0072565B"/>
    <w:rsid w:val="007C1E73"/>
    <w:rsid w:val="00804347"/>
    <w:rsid w:val="00820FB2"/>
    <w:rsid w:val="008C362F"/>
    <w:rsid w:val="00900F57"/>
    <w:rsid w:val="009079EF"/>
    <w:rsid w:val="00913A55"/>
    <w:rsid w:val="0093171E"/>
    <w:rsid w:val="00962526"/>
    <w:rsid w:val="00963A83"/>
    <w:rsid w:val="00970BA9"/>
    <w:rsid w:val="00971591"/>
    <w:rsid w:val="009764FA"/>
    <w:rsid w:val="009A005D"/>
    <w:rsid w:val="00A2224F"/>
    <w:rsid w:val="00A77AA7"/>
    <w:rsid w:val="00B3617B"/>
    <w:rsid w:val="00B57222"/>
    <w:rsid w:val="00B652DC"/>
    <w:rsid w:val="00BC64B0"/>
    <w:rsid w:val="00BF798A"/>
    <w:rsid w:val="00C30949"/>
    <w:rsid w:val="00CB6553"/>
    <w:rsid w:val="00D02FC6"/>
    <w:rsid w:val="00D25B70"/>
    <w:rsid w:val="00D43250"/>
    <w:rsid w:val="00DB2103"/>
    <w:rsid w:val="00DF66AA"/>
    <w:rsid w:val="00E34CFC"/>
    <w:rsid w:val="00E97C1D"/>
    <w:rsid w:val="00EF098B"/>
    <w:rsid w:val="00F21041"/>
    <w:rsid w:val="00F51D4C"/>
    <w:rsid w:val="00F82644"/>
    <w:rsid w:val="00FA1E79"/>
    <w:rsid w:val="00FF75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1685740"/>
  <w15:docId w15:val="{89387030-1CBB-3742-8306-D8F5092D4B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fr-FR" w:eastAsia="en-US" w:bidi="ar-SA"/>
      </w:rPr>
    </w:rPrDefault>
    <w:pPrDefault>
      <w:pPr>
        <w:spacing w:line="24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/>
    <w:lsdException w:name="TOC Heading" w:semiHidden="1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2279"/>
  </w:style>
  <w:style w:type="paragraph" w:styleId="Titre1">
    <w:name w:val="heading 1"/>
    <w:basedOn w:val="Normal"/>
    <w:next w:val="Normal"/>
    <w:link w:val="Titre1Car"/>
    <w:uiPriority w:val="9"/>
    <w:rsid w:val="0072565B"/>
    <w:pPr>
      <w:keepNext/>
      <w:keepLines/>
      <w:numPr>
        <w:numId w:val="15"/>
      </w:numPr>
      <w:spacing w:after="260" w:line="432" w:lineRule="atLeast"/>
      <w:ind w:left="369" w:hanging="369"/>
      <w:outlineLvl w:val="0"/>
    </w:pPr>
    <w:rPr>
      <w:rFonts w:asciiTheme="majorHAnsi" w:eastAsiaTheme="majorEastAsia" w:hAnsiTheme="majorHAnsi" w:cstheme="majorBidi"/>
      <w:b/>
      <w:bCs/>
      <w:color w:val="00BCFD" w:themeColor="text2"/>
      <w:sz w:val="36"/>
      <w:szCs w:val="28"/>
    </w:rPr>
  </w:style>
  <w:style w:type="paragraph" w:styleId="Titre2">
    <w:name w:val="heading 2"/>
    <w:basedOn w:val="Normal"/>
    <w:next w:val="Normal"/>
    <w:link w:val="Titre2Car"/>
    <w:uiPriority w:val="9"/>
    <w:rsid w:val="0072565B"/>
    <w:pPr>
      <w:keepNext/>
      <w:keepLines/>
      <w:numPr>
        <w:ilvl w:val="1"/>
        <w:numId w:val="15"/>
      </w:numPr>
      <w:spacing w:after="560" w:line="336" w:lineRule="atLeast"/>
      <w:ind w:left="925" w:hanging="556"/>
      <w:outlineLvl w:val="1"/>
    </w:pPr>
    <w:rPr>
      <w:rFonts w:asciiTheme="majorHAnsi" w:eastAsiaTheme="majorEastAsia" w:hAnsiTheme="majorHAnsi" w:cstheme="majorBidi"/>
      <w:b/>
      <w:bCs/>
      <w:color w:val="6ED2B1" w:themeColor="background2"/>
      <w:sz w:val="28"/>
    </w:rPr>
  </w:style>
  <w:style w:type="paragraph" w:styleId="Titre3">
    <w:name w:val="heading 3"/>
    <w:basedOn w:val="Normal"/>
    <w:next w:val="Normal"/>
    <w:link w:val="Titre3Car"/>
    <w:uiPriority w:val="9"/>
    <w:semiHidden/>
    <w:qFormat/>
    <w:rsid w:val="00FA1E79"/>
    <w:pPr>
      <w:keepNext/>
      <w:keepLines/>
      <w:numPr>
        <w:ilvl w:val="2"/>
        <w:numId w:val="12"/>
      </w:numPr>
      <w:spacing w:before="160" w:after="60" w:line="220" w:lineRule="atLeast"/>
      <w:outlineLvl w:val="2"/>
    </w:pPr>
    <w:rPr>
      <w:rFonts w:asciiTheme="majorHAnsi" w:eastAsiaTheme="majorEastAsia" w:hAnsiTheme="majorHAnsi" w:cstheme="majorBidi"/>
      <w:b/>
      <w:bCs/>
      <w:sz w:val="18"/>
      <w:szCs w:val="18"/>
    </w:rPr>
  </w:style>
  <w:style w:type="paragraph" w:styleId="Titre4">
    <w:name w:val="heading 4"/>
    <w:basedOn w:val="Normal"/>
    <w:next w:val="Normal"/>
    <w:link w:val="Titre4Car"/>
    <w:uiPriority w:val="9"/>
    <w:semiHidden/>
    <w:qFormat/>
    <w:rsid w:val="00FA1E79"/>
    <w:pPr>
      <w:keepNext/>
      <w:keepLines/>
      <w:numPr>
        <w:ilvl w:val="3"/>
        <w:numId w:val="12"/>
      </w:numPr>
      <w:spacing w:before="160" w:after="60" w:line="260" w:lineRule="atLeast"/>
      <w:outlineLvl w:val="3"/>
    </w:pPr>
    <w:rPr>
      <w:rFonts w:asciiTheme="majorHAnsi" w:eastAsiaTheme="majorEastAsia" w:hAnsiTheme="majorHAnsi" w:cstheme="majorBidi"/>
      <w:b/>
      <w:bCs/>
      <w:iCs/>
      <w:sz w:val="18"/>
      <w:szCs w:val="18"/>
    </w:rPr>
  </w:style>
  <w:style w:type="paragraph" w:styleId="Titre5">
    <w:name w:val="heading 5"/>
    <w:basedOn w:val="Normal"/>
    <w:next w:val="Normal"/>
    <w:link w:val="Titre5Car"/>
    <w:uiPriority w:val="9"/>
    <w:semiHidden/>
    <w:qFormat/>
    <w:rsid w:val="00FA1E79"/>
    <w:pPr>
      <w:keepNext/>
      <w:keepLines/>
      <w:numPr>
        <w:ilvl w:val="4"/>
        <w:numId w:val="12"/>
      </w:numPr>
      <w:spacing w:before="200" w:line="260" w:lineRule="atLeast"/>
      <w:outlineLvl w:val="4"/>
    </w:pPr>
    <w:rPr>
      <w:rFonts w:asciiTheme="majorHAnsi" w:eastAsiaTheme="majorEastAsia" w:hAnsiTheme="majorHAnsi" w:cstheme="majorBidi"/>
      <w:color w:val="005D7E" w:themeColor="accent1" w:themeShade="7F"/>
      <w:sz w:val="18"/>
      <w:szCs w:val="18"/>
    </w:rPr>
  </w:style>
  <w:style w:type="paragraph" w:styleId="Titre6">
    <w:name w:val="heading 6"/>
    <w:basedOn w:val="Normal"/>
    <w:next w:val="Normal"/>
    <w:link w:val="Titre6Car"/>
    <w:uiPriority w:val="9"/>
    <w:semiHidden/>
    <w:qFormat/>
    <w:rsid w:val="00FA1E79"/>
    <w:pPr>
      <w:keepNext/>
      <w:keepLines/>
      <w:numPr>
        <w:ilvl w:val="5"/>
        <w:numId w:val="12"/>
      </w:numPr>
      <w:spacing w:before="200" w:line="260" w:lineRule="atLeast"/>
      <w:outlineLvl w:val="5"/>
    </w:pPr>
    <w:rPr>
      <w:rFonts w:asciiTheme="majorHAnsi" w:eastAsiaTheme="majorEastAsia" w:hAnsiTheme="majorHAnsi" w:cstheme="majorBidi"/>
      <w:i/>
      <w:iCs/>
      <w:color w:val="005D7E" w:themeColor="accent1" w:themeShade="7F"/>
      <w:sz w:val="18"/>
      <w:szCs w:val="18"/>
    </w:rPr>
  </w:style>
  <w:style w:type="paragraph" w:styleId="Titre7">
    <w:name w:val="heading 7"/>
    <w:basedOn w:val="Normal"/>
    <w:next w:val="Normal"/>
    <w:link w:val="Titre7Car"/>
    <w:uiPriority w:val="9"/>
    <w:semiHidden/>
    <w:qFormat/>
    <w:rsid w:val="00FA1E79"/>
    <w:pPr>
      <w:keepNext/>
      <w:keepLines/>
      <w:numPr>
        <w:ilvl w:val="6"/>
        <w:numId w:val="12"/>
      </w:numPr>
      <w:spacing w:before="200" w:line="260" w:lineRule="atLeast"/>
      <w:outlineLvl w:val="6"/>
    </w:pPr>
    <w:rPr>
      <w:rFonts w:asciiTheme="majorHAnsi" w:eastAsiaTheme="majorEastAsia" w:hAnsiTheme="majorHAnsi" w:cstheme="majorBidi"/>
      <w:i/>
      <w:iCs/>
      <w:color w:val="695B54" w:themeColor="text1" w:themeTint="BF"/>
      <w:sz w:val="18"/>
      <w:szCs w:val="18"/>
    </w:rPr>
  </w:style>
  <w:style w:type="paragraph" w:styleId="Titre8">
    <w:name w:val="heading 8"/>
    <w:basedOn w:val="Normal"/>
    <w:next w:val="Normal"/>
    <w:link w:val="Titre8Car"/>
    <w:uiPriority w:val="9"/>
    <w:semiHidden/>
    <w:qFormat/>
    <w:rsid w:val="00FA1E79"/>
    <w:pPr>
      <w:keepNext/>
      <w:keepLines/>
      <w:numPr>
        <w:ilvl w:val="7"/>
        <w:numId w:val="12"/>
      </w:numPr>
      <w:spacing w:before="200" w:line="260" w:lineRule="atLeast"/>
      <w:outlineLvl w:val="7"/>
    </w:pPr>
    <w:rPr>
      <w:rFonts w:asciiTheme="majorHAnsi" w:eastAsiaTheme="majorEastAsia" w:hAnsiTheme="majorHAnsi" w:cstheme="majorBidi"/>
      <w:color w:val="695B54" w:themeColor="text1" w:themeTint="BF"/>
    </w:rPr>
  </w:style>
  <w:style w:type="paragraph" w:styleId="Titre9">
    <w:name w:val="heading 9"/>
    <w:basedOn w:val="Normal"/>
    <w:next w:val="Normal"/>
    <w:link w:val="Titre9Car"/>
    <w:uiPriority w:val="9"/>
    <w:semiHidden/>
    <w:qFormat/>
    <w:rsid w:val="00FA1E79"/>
    <w:pPr>
      <w:keepNext/>
      <w:keepLines/>
      <w:numPr>
        <w:ilvl w:val="8"/>
        <w:numId w:val="12"/>
      </w:numPr>
      <w:spacing w:before="200" w:line="260" w:lineRule="atLeast"/>
      <w:outlineLvl w:val="8"/>
    </w:pPr>
    <w:rPr>
      <w:rFonts w:asciiTheme="majorHAnsi" w:eastAsiaTheme="majorEastAsia" w:hAnsiTheme="majorHAnsi" w:cstheme="majorBidi"/>
      <w:i/>
      <w:iCs/>
      <w:color w:val="695B54" w:themeColor="text1" w:themeTint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link w:val="En-tteCar"/>
    <w:uiPriority w:val="99"/>
    <w:unhideWhenUsed/>
    <w:rsid w:val="002019AB"/>
    <w:pPr>
      <w:spacing w:line="240" w:lineRule="exact"/>
    </w:pPr>
  </w:style>
  <w:style w:type="character" w:customStyle="1" w:styleId="En-tteCar">
    <w:name w:val="En-tête Car"/>
    <w:basedOn w:val="Policepardfaut"/>
    <w:link w:val="En-tte"/>
    <w:uiPriority w:val="99"/>
    <w:rsid w:val="002019AB"/>
    <w:rPr>
      <w:sz w:val="20"/>
    </w:rPr>
  </w:style>
  <w:style w:type="paragraph" w:styleId="Pieddepage">
    <w:name w:val="footer"/>
    <w:link w:val="PieddepageCar"/>
    <w:uiPriority w:val="99"/>
    <w:unhideWhenUsed/>
    <w:rsid w:val="003C7C34"/>
    <w:pPr>
      <w:spacing w:line="240" w:lineRule="exact"/>
    </w:pPr>
  </w:style>
  <w:style w:type="character" w:customStyle="1" w:styleId="PieddepageCar">
    <w:name w:val="Pied de page Car"/>
    <w:basedOn w:val="Policepardfaut"/>
    <w:link w:val="Pieddepage"/>
    <w:uiPriority w:val="99"/>
    <w:rsid w:val="003C7C34"/>
    <w:rPr>
      <w:sz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6B108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108E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9625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styleId="Paragraphedeliste">
    <w:name w:val="List Paragraph"/>
    <w:basedOn w:val="Normal"/>
    <w:uiPriority w:val="34"/>
    <w:semiHidden/>
    <w:rsid w:val="00FA1E79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72565B"/>
    <w:rPr>
      <w:rFonts w:asciiTheme="majorHAnsi" w:eastAsiaTheme="majorEastAsia" w:hAnsiTheme="majorHAnsi" w:cstheme="majorBidi"/>
      <w:b/>
      <w:bCs/>
      <w:color w:val="00BCFD" w:themeColor="text2"/>
      <w:sz w:val="36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72565B"/>
    <w:rPr>
      <w:rFonts w:asciiTheme="majorHAnsi" w:eastAsiaTheme="majorEastAsia" w:hAnsiTheme="majorHAnsi" w:cstheme="majorBidi"/>
      <w:b/>
      <w:bCs/>
      <w:color w:val="6ED2B1" w:themeColor="background2"/>
      <w:sz w:val="28"/>
    </w:rPr>
  </w:style>
  <w:style w:type="character" w:customStyle="1" w:styleId="Titre3Car">
    <w:name w:val="Titre 3 Car"/>
    <w:basedOn w:val="Policepardfaut"/>
    <w:link w:val="Titre3"/>
    <w:uiPriority w:val="9"/>
    <w:semiHidden/>
    <w:rsid w:val="00962526"/>
    <w:rPr>
      <w:rFonts w:asciiTheme="majorHAnsi" w:eastAsiaTheme="majorEastAsia" w:hAnsiTheme="majorHAnsi" w:cstheme="majorBidi"/>
      <w:b/>
      <w:bCs/>
      <w:sz w:val="18"/>
      <w:szCs w:val="18"/>
    </w:rPr>
  </w:style>
  <w:style w:type="character" w:customStyle="1" w:styleId="Titre4Car">
    <w:name w:val="Titre 4 Car"/>
    <w:basedOn w:val="Policepardfaut"/>
    <w:link w:val="Titre4"/>
    <w:uiPriority w:val="9"/>
    <w:semiHidden/>
    <w:rsid w:val="00962526"/>
    <w:rPr>
      <w:rFonts w:asciiTheme="majorHAnsi" w:eastAsiaTheme="majorEastAsia" w:hAnsiTheme="majorHAnsi" w:cstheme="majorBidi"/>
      <w:b/>
      <w:bCs/>
      <w:iCs/>
      <w:sz w:val="18"/>
      <w:szCs w:val="18"/>
    </w:rPr>
  </w:style>
  <w:style w:type="character" w:customStyle="1" w:styleId="Titre5Car">
    <w:name w:val="Titre 5 Car"/>
    <w:basedOn w:val="Policepardfaut"/>
    <w:link w:val="Titre5"/>
    <w:uiPriority w:val="9"/>
    <w:semiHidden/>
    <w:rsid w:val="00FA1E79"/>
    <w:rPr>
      <w:rFonts w:asciiTheme="majorHAnsi" w:eastAsiaTheme="majorEastAsia" w:hAnsiTheme="majorHAnsi" w:cstheme="majorBidi"/>
      <w:color w:val="005D7E" w:themeColor="accent1" w:themeShade="7F"/>
      <w:sz w:val="18"/>
      <w:szCs w:val="18"/>
    </w:rPr>
  </w:style>
  <w:style w:type="character" w:customStyle="1" w:styleId="Titre6Car">
    <w:name w:val="Titre 6 Car"/>
    <w:basedOn w:val="Policepardfaut"/>
    <w:link w:val="Titre6"/>
    <w:uiPriority w:val="9"/>
    <w:semiHidden/>
    <w:rsid w:val="00FA1E79"/>
    <w:rPr>
      <w:rFonts w:asciiTheme="majorHAnsi" w:eastAsiaTheme="majorEastAsia" w:hAnsiTheme="majorHAnsi" w:cstheme="majorBidi"/>
      <w:i/>
      <w:iCs/>
      <w:color w:val="005D7E" w:themeColor="accent1" w:themeShade="7F"/>
      <w:sz w:val="18"/>
      <w:szCs w:val="18"/>
    </w:rPr>
  </w:style>
  <w:style w:type="character" w:customStyle="1" w:styleId="Titre7Car">
    <w:name w:val="Titre 7 Car"/>
    <w:basedOn w:val="Policepardfaut"/>
    <w:link w:val="Titre7"/>
    <w:uiPriority w:val="9"/>
    <w:semiHidden/>
    <w:rsid w:val="00FA1E79"/>
    <w:rPr>
      <w:rFonts w:asciiTheme="majorHAnsi" w:eastAsiaTheme="majorEastAsia" w:hAnsiTheme="majorHAnsi" w:cstheme="majorBidi"/>
      <w:i/>
      <w:iCs/>
      <w:color w:val="695B54" w:themeColor="text1" w:themeTint="BF"/>
      <w:sz w:val="18"/>
      <w:szCs w:val="18"/>
    </w:rPr>
  </w:style>
  <w:style w:type="character" w:customStyle="1" w:styleId="Titre8Car">
    <w:name w:val="Titre 8 Car"/>
    <w:basedOn w:val="Policepardfaut"/>
    <w:link w:val="Titre8"/>
    <w:uiPriority w:val="9"/>
    <w:semiHidden/>
    <w:rsid w:val="00FA1E79"/>
    <w:rPr>
      <w:rFonts w:asciiTheme="majorHAnsi" w:eastAsiaTheme="majorEastAsia" w:hAnsiTheme="majorHAnsi" w:cstheme="majorBidi"/>
      <w:color w:val="695B54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FA1E79"/>
    <w:rPr>
      <w:rFonts w:asciiTheme="majorHAnsi" w:eastAsiaTheme="majorEastAsia" w:hAnsiTheme="majorHAnsi" w:cstheme="majorBidi"/>
      <w:i/>
      <w:iCs/>
      <w:color w:val="695B54" w:themeColor="text1" w:themeTint="BF"/>
      <w:sz w:val="20"/>
      <w:szCs w:val="20"/>
    </w:rPr>
  </w:style>
  <w:style w:type="paragraph" w:customStyle="1" w:styleId="Textepuce1">
    <w:name w:val="Texte puce 1"/>
    <w:basedOn w:val="Paragraphedeliste"/>
    <w:rsid w:val="00D25B70"/>
    <w:pPr>
      <w:numPr>
        <w:numId w:val="11"/>
      </w:numPr>
      <w:spacing w:line="260" w:lineRule="atLeast"/>
      <w:ind w:left="312" w:hanging="312"/>
    </w:pPr>
    <w:rPr>
      <w:sz w:val="18"/>
      <w:szCs w:val="18"/>
    </w:rPr>
  </w:style>
  <w:style w:type="paragraph" w:customStyle="1" w:styleId="Intertitre">
    <w:name w:val="Intertitre"/>
    <w:basedOn w:val="Normal"/>
    <w:qFormat/>
    <w:rsid w:val="00BC64B0"/>
    <w:pPr>
      <w:spacing w:after="80" w:line="288" w:lineRule="atLeast"/>
    </w:pPr>
    <w:rPr>
      <w:b/>
      <w:caps/>
      <w:color w:val="00BCFD" w:themeColor="text2"/>
      <w:sz w:val="24"/>
    </w:rPr>
  </w:style>
  <w:style w:type="paragraph" w:customStyle="1" w:styleId="Textedesaisie">
    <w:name w:val="Texte de saisie"/>
    <w:basedOn w:val="Normal"/>
    <w:qFormat/>
    <w:rsid w:val="006C2279"/>
  </w:style>
  <w:style w:type="character" w:customStyle="1" w:styleId="Textebold">
    <w:name w:val="Texte bold"/>
    <w:basedOn w:val="Policepardfaut"/>
    <w:uiPriority w:val="1"/>
    <w:qFormat/>
    <w:rsid w:val="00BC64B0"/>
    <w:rPr>
      <w:b/>
    </w:rPr>
  </w:style>
  <w:style w:type="paragraph" w:customStyle="1" w:styleId="Pagination">
    <w:name w:val="Pagination"/>
    <w:basedOn w:val="Normal"/>
    <w:qFormat/>
    <w:rsid w:val="000C2DCD"/>
    <w:pPr>
      <w:framePr w:wrap="around" w:vAnchor="page" w:hAnchor="page" w:xAlign="center" w:yAlign="bottom"/>
      <w:spacing w:line="192" w:lineRule="atLeast"/>
      <w:jc w:val="right"/>
    </w:pPr>
    <w:rPr>
      <w:sz w:val="16"/>
    </w:rPr>
  </w:style>
  <w:style w:type="paragraph" w:customStyle="1" w:styleId="Date-Intituldudocument">
    <w:name w:val="Date - Intitulé du document"/>
    <w:basedOn w:val="Normal"/>
    <w:qFormat/>
    <w:rsid w:val="000C2DCD"/>
    <w:pPr>
      <w:framePr w:wrap="around" w:vAnchor="page" w:hAnchor="page" w:xAlign="center" w:yAlign="bottom"/>
      <w:spacing w:line="192" w:lineRule="atLeast"/>
    </w:pPr>
    <w:rPr>
      <w:sz w:val="16"/>
    </w:rPr>
  </w:style>
  <w:style w:type="paragraph" w:customStyle="1" w:styleId="Sous-titredudocument">
    <w:name w:val="Sous-titre du document"/>
    <w:basedOn w:val="Normal"/>
    <w:qFormat/>
    <w:rsid w:val="007133F7"/>
    <w:pPr>
      <w:spacing w:after="120" w:line="312" w:lineRule="atLeast"/>
      <w:jc w:val="center"/>
    </w:pPr>
    <w:rPr>
      <w:b/>
      <w:sz w:val="26"/>
    </w:rPr>
  </w:style>
  <w:style w:type="paragraph" w:customStyle="1" w:styleId="Nomprnom">
    <w:name w:val="Nom prénom"/>
    <w:basedOn w:val="Normal"/>
    <w:qFormat/>
    <w:rsid w:val="00B3617B"/>
    <w:pPr>
      <w:jc w:val="center"/>
    </w:pPr>
  </w:style>
  <w:style w:type="paragraph" w:customStyle="1" w:styleId="Datedudocument">
    <w:name w:val="Date du document"/>
    <w:basedOn w:val="Normal"/>
    <w:qFormat/>
    <w:rsid w:val="00B3617B"/>
    <w:pPr>
      <w:jc w:val="center"/>
    </w:pPr>
  </w:style>
  <w:style w:type="paragraph" w:customStyle="1" w:styleId="Textepieddepage-ligne1">
    <w:name w:val="Texte pied de page - ligne 1"/>
    <w:basedOn w:val="Normal"/>
    <w:qFormat/>
    <w:rsid w:val="00B3617B"/>
    <w:pPr>
      <w:framePr w:w="9044" w:h="709" w:wrap="notBeside" w:vAnchor="page" w:hAnchor="page" w:xAlign="center" w:yAlign="bottom" w:anchorLock="1"/>
      <w:spacing w:after="60" w:line="168" w:lineRule="atLeast"/>
      <w:jc w:val="center"/>
    </w:pPr>
    <w:rPr>
      <w:color w:val="565656"/>
      <w:sz w:val="14"/>
    </w:rPr>
  </w:style>
  <w:style w:type="paragraph" w:customStyle="1" w:styleId="Textepieddepage-ligne2">
    <w:name w:val="Texte pied de page - ligne 2"/>
    <w:basedOn w:val="Normal"/>
    <w:qFormat/>
    <w:rsid w:val="00B3617B"/>
    <w:pPr>
      <w:framePr w:w="9044" w:h="709" w:wrap="notBeside" w:vAnchor="page" w:hAnchor="page" w:xAlign="center" w:yAlign="bottom" w:anchorLock="1"/>
      <w:spacing w:line="144" w:lineRule="atLeast"/>
      <w:jc w:val="center"/>
    </w:pPr>
    <w:rPr>
      <w:color w:val="565656"/>
      <w:sz w:val="12"/>
    </w:rPr>
  </w:style>
  <w:style w:type="paragraph" w:customStyle="1" w:styleId="Textepieddepage-ligne3">
    <w:name w:val="Texte pied de page - ligne 3"/>
    <w:basedOn w:val="Normal"/>
    <w:qFormat/>
    <w:rsid w:val="003D0C33"/>
    <w:pPr>
      <w:framePr w:w="9044" w:h="709" w:wrap="notBeside" w:vAnchor="page" w:hAnchor="page" w:xAlign="center" w:yAlign="bottom" w:anchorLock="1"/>
      <w:spacing w:line="192" w:lineRule="atLeast"/>
      <w:jc w:val="center"/>
    </w:pPr>
    <w:rPr>
      <w:color w:val="00BCFD" w:themeColor="text2"/>
      <w:sz w:val="16"/>
    </w:rPr>
  </w:style>
  <w:style w:type="paragraph" w:customStyle="1" w:styleId="Titredudocument">
    <w:name w:val="Titre du document"/>
    <w:basedOn w:val="Normal"/>
    <w:qFormat/>
    <w:rsid w:val="00B3617B"/>
    <w:pPr>
      <w:spacing w:after="240" w:line="420" w:lineRule="atLeast"/>
      <w:jc w:val="center"/>
    </w:pPr>
    <w:rPr>
      <w:rFonts w:ascii="Arial Black" w:hAnsi="Arial Black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5152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nasir/Desktop/TP%20BLockchain.dotx" TargetMode="External"/></Relationships>
</file>

<file path=word/theme/theme1.xml><?xml version="1.0" encoding="utf-8"?>
<a:theme xmlns:a="http://schemas.openxmlformats.org/drawingml/2006/main" name="Thème Office">
  <a:themeElements>
    <a:clrScheme name="ENGIE">
      <a:dk1>
        <a:srgbClr val="2E2825"/>
      </a:dk1>
      <a:lt1>
        <a:sysClr val="window" lastClr="FFFFFF"/>
      </a:lt1>
      <a:dk2>
        <a:srgbClr val="00BCFD"/>
      </a:dk2>
      <a:lt2>
        <a:srgbClr val="6ED2B1"/>
      </a:lt2>
      <a:accent1>
        <a:srgbClr val="00BCFD"/>
      </a:accent1>
      <a:accent2>
        <a:srgbClr val="80DDFE"/>
      </a:accent2>
      <a:accent3>
        <a:srgbClr val="BFEEFE"/>
      </a:accent3>
      <a:accent4>
        <a:srgbClr val="6ED2B1"/>
      </a:accent4>
      <a:accent5>
        <a:srgbClr val="B6E8D8"/>
      </a:accent5>
      <a:accent6>
        <a:srgbClr val="DBF4EB"/>
      </a:accent6>
      <a:hlink>
        <a:srgbClr val="2E2825"/>
      </a:hlink>
      <a:folHlink>
        <a:srgbClr val="2E2825"/>
      </a:folHlink>
    </a:clrScheme>
    <a:fontScheme name="ENGIE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1BD191-2C1F-4C48-9C06-E2F6811943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 BLockchain.dotx</Template>
  <TotalTime>33</TotalTime>
  <Pages>8</Pages>
  <Words>240</Words>
  <Characters>1323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ENGIE</vt:lpstr>
    </vt:vector>
  </TitlesOfParts>
  <Manager>ENGIE</Manager>
  <Company>ENGIE</Company>
  <LinksUpToDate>false</LinksUpToDate>
  <CharactersWithSpaces>1560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ENGIE</dc:title>
  <dc:subject>ENGIE</dc:subject>
  <dc:creator>Microsoft Office User</dc:creator>
  <cp:lastModifiedBy>Talha Nasir</cp:lastModifiedBy>
  <cp:revision>2</cp:revision>
  <dcterms:created xsi:type="dcterms:W3CDTF">2020-09-07T14:11:00Z</dcterms:created>
  <dcterms:modified xsi:type="dcterms:W3CDTF">2020-09-08T20:21:00Z</dcterms:modified>
</cp:coreProperties>
</file>